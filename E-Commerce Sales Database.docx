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F7DE91" w14:textId="2CA23679" w:rsidR="009452D1" w:rsidRPr="009452D1" w:rsidRDefault="009452D1" w:rsidP="009452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IN" w:eastAsia="en-IN"/>
        </w:rPr>
      </w:pPr>
      <w:r w:rsidRPr="009452D1">
        <w:rPr>
          <w:rFonts w:ascii="Times New Roman" w:eastAsia="Times New Roman" w:hAnsi="Times New Roman" w:cs="Times New Roman"/>
          <w:b/>
          <w:bCs/>
          <w:kern w:val="36"/>
          <w:sz w:val="48"/>
          <w:szCs w:val="48"/>
          <w:lang w:val="en-IN" w:eastAsia="en-IN"/>
        </w:rPr>
        <w:t>E-Commerce Sales Data Analysis</w:t>
      </w:r>
      <w:r>
        <w:rPr>
          <w:rFonts w:ascii="Times New Roman" w:eastAsia="Times New Roman" w:hAnsi="Times New Roman" w:cs="Times New Roman"/>
          <w:b/>
          <w:bCs/>
          <w:kern w:val="36"/>
          <w:sz w:val="48"/>
          <w:szCs w:val="48"/>
          <w:lang w:val="en-IN" w:eastAsia="en-IN"/>
        </w:rPr>
        <w:t xml:space="preserve"> </w:t>
      </w:r>
      <w:r w:rsidRPr="009452D1">
        <w:rPr>
          <w:rFonts w:ascii="Times New Roman" w:eastAsia="Times New Roman" w:hAnsi="Times New Roman" w:cs="Times New Roman"/>
          <w:b/>
          <w:bCs/>
          <w:kern w:val="36"/>
          <w:sz w:val="48"/>
          <w:szCs w:val="48"/>
          <w:lang w:val="en-IN" w:eastAsia="en-IN"/>
        </w:rPr>
        <w:t>SQL</w:t>
      </w:r>
    </w:p>
    <w:p w14:paraId="43224F1F" w14:textId="77777777" w:rsidR="009452D1" w:rsidRPr="009452D1" w:rsidRDefault="009452D1" w:rsidP="009452D1">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9452D1">
        <w:rPr>
          <w:rFonts w:ascii="Times New Roman" w:eastAsia="Times New Roman" w:hAnsi="Times New Roman" w:cs="Times New Roman"/>
          <w:b/>
          <w:bCs/>
          <w:sz w:val="36"/>
          <w:szCs w:val="36"/>
          <w:lang w:val="en-IN" w:eastAsia="en-IN"/>
        </w:rPr>
        <w:t>Project Overview</w:t>
      </w:r>
      <w:bookmarkStart w:id="0" w:name="_GoBack"/>
      <w:bookmarkEnd w:id="0"/>
    </w:p>
    <w:p w14:paraId="16422810"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 xml:space="preserve">The E-Commerce Sales Data Analysis project is designed to demonstrate the use of SQL for extracting, managing, and </w:t>
      </w:r>
      <w:proofErr w:type="spellStart"/>
      <w:r w:rsidRPr="009452D1">
        <w:rPr>
          <w:rFonts w:ascii="Times New Roman" w:eastAsia="Times New Roman" w:hAnsi="Times New Roman" w:cs="Times New Roman"/>
          <w:sz w:val="24"/>
          <w:szCs w:val="24"/>
          <w:lang w:val="en-IN" w:eastAsia="en-IN"/>
        </w:rPr>
        <w:t>analyzing</w:t>
      </w:r>
      <w:proofErr w:type="spellEnd"/>
      <w:r w:rsidRPr="009452D1">
        <w:rPr>
          <w:rFonts w:ascii="Times New Roman" w:eastAsia="Times New Roman" w:hAnsi="Times New Roman" w:cs="Times New Roman"/>
          <w:sz w:val="24"/>
          <w:szCs w:val="24"/>
          <w:lang w:val="en-IN" w:eastAsia="en-IN"/>
        </w:rPr>
        <w:t xml:space="preserve"> business data. The project uses an e-commerce database containing customer, product, order, and sales information. Various SQL queries are performed to generate meaningful insights that help understand customer </w:t>
      </w:r>
      <w:proofErr w:type="spellStart"/>
      <w:r w:rsidRPr="009452D1">
        <w:rPr>
          <w:rFonts w:ascii="Times New Roman" w:eastAsia="Times New Roman" w:hAnsi="Times New Roman" w:cs="Times New Roman"/>
          <w:sz w:val="24"/>
          <w:szCs w:val="24"/>
          <w:lang w:val="en-IN" w:eastAsia="en-IN"/>
        </w:rPr>
        <w:t>behavior</w:t>
      </w:r>
      <w:proofErr w:type="spellEnd"/>
      <w:r w:rsidRPr="009452D1">
        <w:rPr>
          <w:rFonts w:ascii="Times New Roman" w:eastAsia="Times New Roman" w:hAnsi="Times New Roman" w:cs="Times New Roman"/>
          <w:sz w:val="24"/>
          <w:szCs w:val="24"/>
          <w:lang w:val="en-IN" w:eastAsia="en-IN"/>
        </w:rPr>
        <w:t>, product performance, and sales trends.</w:t>
      </w:r>
    </w:p>
    <w:p w14:paraId="0307B273" w14:textId="77777777" w:rsidR="009452D1" w:rsidRPr="009452D1" w:rsidRDefault="009452D1" w:rsidP="009452D1">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9452D1">
        <w:rPr>
          <w:rFonts w:ascii="Times New Roman" w:eastAsia="Times New Roman" w:hAnsi="Times New Roman" w:cs="Times New Roman"/>
          <w:b/>
          <w:bCs/>
          <w:sz w:val="36"/>
          <w:szCs w:val="36"/>
          <w:lang w:val="en-IN" w:eastAsia="en-IN"/>
        </w:rPr>
        <w:t>Objective</w:t>
      </w:r>
    </w:p>
    <w:p w14:paraId="5955A7F0"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The primary objective of this project is to use SQL queries for data analysis and reporting. The project covers essential SQL concepts such as data retrieval, filtering, sorting, grouping, joins, subqueries, aggregate functions, views, and query optimization.</w:t>
      </w:r>
    </w:p>
    <w:p w14:paraId="46188AF1" w14:textId="77777777" w:rsidR="009452D1" w:rsidRPr="009452D1" w:rsidRDefault="009452D1" w:rsidP="009452D1">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9452D1">
        <w:rPr>
          <w:rFonts w:ascii="Times New Roman" w:eastAsia="Times New Roman" w:hAnsi="Times New Roman" w:cs="Times New Roman"/>
          <w:b/>
          <w:bCs/>
          <w:sz w:val="36"/>
          <w:szCs w:val="36"/>
          <w:lang w:val="en-IN" w:eastAsia="en-IN"/>
        </w:rPr>
        <w:t>Tools Used</w:t>
      </w:r>
    </w:p>
    <w:p w14:paraId="3697077C" w14:textId="77777777" w:rsidR="009452D1" w:rsidRPr="009452D1" w:rsidRDefault="009452D1" w:rsidP="009452D1">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MySQL / PostgreSQL / SQLite</w:t>
      </w:r>
    </w:p>
    <w:p w14:paraId="5B06E1E8" w14:textId="77777777" w:rsidR="009452D1" w:rsidRPr="009452D1" w:rsidRDefault="009452D1" w:rsidP="009452D1">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SQL Query Editor</w:t>
      </w:r>
    </w:p>
    <w:p w14:paraId="32157486" w14:textId="77777777" w:rsidR="009452D1" w:rsidRPr="009452D1" w:rsidRDefault="009452D1" w:rsidP="009452D1">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GitHub (for project submission)</w:t>
      </w:r>
    </w:p>
    <w:p w14:paraId="7C23FA17" w14:textId="77777777" w:rsidR="009452D1" w:rsidRPr="009452D1" w:rsidRDefault="009452D1" w:rsidP="009452D1">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9452D1">
        <w:rPr>
          <w:rFonts w:ascii="Times New Roman" w:eastAsia="Times New Roman" w:hAnsi="Times New Roman" w:cs="Times New Roman"/>
          <w:b/>
          <w:bCs/>
          <w:sz w:val="36"/>
          <w:szCs w:val="36"/>
          <w:lang w:val="en-IN" w:eastAsia="en-IN"/>
        </w:rPr>
        <w:t>Database Structure</w:t>
      </w:r>
    </w:p>
    <w:p w14:paraId="0B3E3427"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452D1">
        <w:rPr>
          <w:rFonts w:ascii="Times New Roman" w:eastAsia="Times New Roman" w:hAnsi="Times New Roman" w:cs="Times New Roman"/>
          <w:b/>
          <w:bCs/>
          <w:sz w:val="27"/>
          <w:szCs w:val="27"/>
          <w:lang w:val="en-IN" w:eastAsia="en-IN"/>
        </w:rPr>
        <w:t>Customers Table</w:t>
      </w:r>
    </w:p>
    <w:p w14:paraId="6C636FF1"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Stores customer information.</w:t>
      </w:r>
    </w:p>
    <w:p w14:paraId="3DCA5E19" w14:textId="77777777" w:rsidR="009452D1" w:rsidRPr="009452D1" w:rsidRDefault="009452D1" w:rsidP="009452D1">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9452D1">
        <w:rPr>
          <w:rFonts w:ascii="Times New Roman" w:eastAsia="Times New Roman" w:hAnsi="Times New Roman" w:cs="Times New Roman"/>
          <w:sz w:val="24"/>
          <w:szCs w:val="24"/>
          <w:lang w:val="en-IN" w:eastAsia="en-IN"/>
        </w:rPr>
        <w:t>CustomerID</w:t>
      </w:r>
      <w:proofErr w:type="spellEnd"/>
    </w:p>
    <w:p w14:paraId="1788AE24" w14:textId="77777777" w:rsidR="009452D1" w:rsidRPr="009452D1" w:rsidRDefault="009452D1" w:rsidP="009452D1">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9452D1">
        <w:rPr>
          <w:rFonts w:ascii="Times New Roman" w:eastAsia="Times New Roman" w:hAnsi="Times New Roman" w:cs="Times New Roman"/>
          <w:sz w:val="24"/>
          <w:szCs w:val="24"/>
          <w:lang w:val="en-IN" w:eastAsia="en-IN"/>
        </w:rPr>
        <w:t>CustomerName</w:t>
      </w:r>
      <w:proofErr w:type="spellEnd"/>
    </w:p>
    <w:p w14:paraId="718D525F" w14:textId="77777777" w:rsidR="009452D1" w:rsidRPr="009452D1" w:rsidRDefault="009452D1" w:rsidP="009452D1">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City</w:t>
      </w:r>
    </w:p>
    <w:p w14:paraId="559E08A9" w14:textId="77777777" w:rsidR="009452D1" w:rsidRPr="009452D1" w:rsidRDefault="009452D1" w:rsidP="009452D1">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Country</w:t>
      </w:r>
    </w:p>
    <w:p w14:paraId="2ABF28DE"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452D1">
        <w:rPr>
          <w:rFonts w:ascii="Times New Roman" w:eastAsia="Times New Roman" w:hAnsi="Times New Roman" w:cs="Times New Roman"/>
          <w:b/>
          <w:bCs/>
          <w:sz w:val="27"/>
          <w:szCs w:val="27"/>
          <w:lang w:val="en-IN" w:eastAsia="en-IN"/>
        </w:rPr>
        <w:t>Products Table</w:t>
      </w:r>
    </w:p>
    <w:p w14:paraId="028F8E97"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Stores product details.</w:t>
      </w:r>
    </w:p>
    <w:p w14:paraId="585DE456" w14:textId="77777777" w:rsidR="009452D1" w:rsidRPr="009452D1" w:rsidRDefault="009452D1" w:rsidP="009452D1">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9452D1">
        <w:rPr>
          <w:rFonts w:ascii="Times New Roman" w:eastAsia="Times New Roman" w:hAnsi="Times New Roman" w:cs="Times New Roman"/>
          <w:sz w:val="24"/>
          <w:szCs w:val="24"/>
          <w:lang w:val="en-IN" w:eastAsia="en-IN"/>
        </w:rPr>
        <w:t>ProductID</w:t>
      </w:r>
      <w:proofErr w:type="spellEnd"/>
    </w:p>
    <w:p w14:paraId="250D9AE7" w14:textId="77777777" w:rsidR="009452D1" w:rsidRPr="009452D1" w:rsidRDefault="009452D1" w:rsidP="009452D1">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ProductName</w:t>
      </w:r>
    </w:p>
    <w:p w14:paraId="15FC4A5D" w14:textId="77777777" w:rsidR="009452D1" w:rsidRPr="009452D1" w:rsidRDefault="009452D1" w:rsidP="009452D1">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Category</w:t>
      </w:r>
    </w:p>
    <w:p w14:paraId="0ABD9F57" w14:textId="77777777" w:rsidR="009452D1" w:rsidRPr="009452D1" w:rsidRDefault="009452D1" w:rsidP="009452D1">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Price</w:t>
      </w:r>
    </w:p>
    <w:p w14:paraId="27968002"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452D1">
        <w:rPr>
          <w:rFonts w:ascii="Times New Roman" w:eastAsia="Times New Roman" w:hAnsi="Times New Roman" w:cs="Times New Roman"/>
          <w:b/>
          <w:bCs/>
          <w:sz w:val="27"/>
          <w:szCs w:val="27"/>
          <w:lang w:val="en-IN" w:eastAsia="en-IN"/>
        </w:rPr>
        <w:t>Orders Table</w:t>
      </w:r>
    </w:p>
    <w:p w14:paraId="53B9976E"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Stores customer order information.</w:t>
      </w:r>
    </w:p>
    <w:p w14:paraId="11F33479" w14:textId="77777777" w:rsidR="009452D1" w:rsidRPr="009452D1" w:rsidRDefault="009452D1" w:rsidP="009452D1">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9452D1">
        <w:rPr>
          <w:rFonts w:ascii="Times New Roman" w:eastAsia="Times New Roman" w:hAnsi="Times New Roman" w:cs="Times New Roman"/>
          <w:sz w:val="24"/>
          <w:szCs w:val="24"/>
          <w:lang w:val="en-IN" w:eastAsia="en-IN"/>
        </w:rPr>
        <w:lastRenderedPageBreak/>
        <w:t>OrderID</w:t>
      </w:r>
      <w:proofErr w:type="spellEnd"/>
    </w:p>
    <w:p w14:paraId="3A30D3CF" w14:textId="77777777" w:rsidR="009452D1" w:rsidRPr="009452D1" w:rsidRDefault="009452D1" w:rsidP="009452D1">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9452D1">
        <w:rPr>
          <w:rFonts w:ascii="Times New Roman" w:eastAsia="Times New Roman" w:hAnsi="Times New Roman" w:cs="Times New Roman"/>
          <w:sz w:val="24"/>
          <w:szCs w:val="24"/>
          <w:lang w:val="en-IN" w:eastAsia="en-IN"/>
        </w:rPr>
        <w:t>CustomerID</w:t>
      </w:r>
      <w:proofErr w:type="spellEnd"/>
    </w:p>
    <w:p w14:paraId="7E3A7B78" w14:textId="77777777" w:rsidR="009452D1" w:rsidRPr="009452D1" w:rsidRDefault="009452D1" w:rsidP="009452D1">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9452D1">
        <w:rPr>
          <w:rFonts w:ascii="Times New Roman" w:eastAsia="Times New Roman" w:hAnsi="Times New Roman" w:cs="Times New Roman"/>
          <w:sz w:val="24"/>
          <w:szCs w:val="24"/>
          <w:lang w:val="en-IN" w:eastAsia="en-IN"/>
        </w:rPr>
        <w:t>OrderDate</w:t>
      </w:r>
      <w:proofErr w:type="spellEnd"/>
    </w:p>
    <w:p w14:paraId="249FB18B"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roofErr w:type="spellStart"/>
      <w:r w:rsidRPr="009452D1">
        <w:rPr>
          <w:rFonts w:ascii="Times New Roman" w:eastAsia="Times New Roman" w:hAnsi="Times New Roman" w:cs="Times New Roman"/>
          <w:b/>
          <w:bCs/>
          <w:sz w:val="27"/>
          <w:szCs w:val="27"/>
          <w:lang w:val="en-IN" w:eastAsia="en-IN"/>
        </w:rPr>
        <w:t>OrderDetails</w:t>
      </w:r>
      <w:proofErr w:type="spellEnd"/>
      <w:r w:rsidRPr="009452D1">
        <w:rPr>
          <w:rFonts w:ascii="Times New Roman" w:eastAsia="Times New Roman" w:hAnsi="Times New Roman" w:cs="Times New Roman"/>
          <w:b/>
          <w:bCs/>
          <w:sz w:val="27"/>
          <w:szCs w:val="27"/>
          <w:lang w:val="en-IN" w:eastAsia="en-IN"/>
        </w:rPr>
        <w:t xml:space="preserve"> Table</w:t>
      </w:r>
    </w:p>
    <w:p w14:paraId="1D6ADA38"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Stores product order details.</w:t>
      </w:r>
    </w:p>
    <w:p w14:paraId="27425D14" w14:textId="77777777" w:rsidR="009452D1" w:rsidRPr="009452D1" w:rsidRDefault="009452D1" w:rsidP="009452D1">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9452D1">
        <w:rPr>
          <w:rFonts w:ascii="Times New Roman" w:eastAsia="Times New Roman" w:hAnsi="Times New Roman" w:cs="Times New Roman"/>
          <w:sz w:val="24"/>
          <w:szCs w:val="24"/>
          <w:lang w:val="en-IN" w:eastAsia="en-IN"/>
        </w:rPr>
        <w:t>OrderDetailID</w:t>
      </w:r>
      <w:proofErr w:type="spellEnd"/>
    </w:p>
    <w:p w14:paraId="37F98DBA" w14:textId="77777777" w:rsidR="009452D1" w:rsidRPr="009452D1" w:rsidRDefault="009452D1" w:rsidP="009452D1">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9452D1">
        <w:rPr>
          <w:rFonts w:ascii="Times New Roman" w:eastAsia="Times New Roman" w:hAnsi="Times New Roman" w:cs="Times New Roman"/>
          <w:sz w:val="24"/>
          <w:szCs w:val="24"/>
          <w:lang w:val="en-IN" w:eastAsia="en-IN"/>
        </w:rPr>
        <w:t>OrderID</w:t>
      </w:r>
      <w:proofErr w:type="spellEnd"/>
    </w:p>
    <w:p w14:paraId="7BBEDAA7" w14:textId="77777777" w:rsidR="009452D1" w:rsidRPr="009452D1" w:rsidRDefault="009452D1" w:rsidP="009452D1">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9452D1">
        <w:rPr>
          <w:rFonts w:ascii="Times New Roman" w:eastAsia="Times New Roman" w:hAnsi="Times New Roman" w:cs="Times New Roman"/>
          <w:sz w:val="24"/>
          <w:szCs w:val="24"/>
          <w:lang w:val="en-IN" w:eastAsia="en-IN"/>
        </w:rPr>
        <w:t>ProductID</w:t>
      </w:r>
      <w:proofErr w:type="spellEnd"/>
    </w:p>
    <w:p w14:paraId="63D740D0" w14:textId="77777777" w:rsidR="009452D1" w:rsidRPr="009452D1" w:rsidRDefault="009452D1" w:rsidP="009452D1">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Quantity</w:t>
      </w:r>
    </w:p>
    <w:p w14:paraId="53DE470D" w14:textId="77777777" w:rsidR="009452D1" w:rsidRPr="009452D1" w:rsidRDefault="009452D1" w:rsidP="009452D1">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9452D1">
        <w:rPr>
          <w:rFonts w:ascii="Times New Roman" w:eastAsia="Times New Roman" w:hAnsi="Times New Roman" w:cs="Times New Roman"/>
          <w:b/>
          <w:bCs/>
          <w:sz w:val="36"/>
          <w:szCs w:val="36"/>
          <w:lang w:val="en-IN" w:eastAsia="en-IN"/>
        </w:rPr>
        <w:t>Tasks Performed</w:t>
      </w:r>
    </w:p>
    <w:p w14:paraId="11588F3F"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452D1">
        <w:rPr>
          <w:rFonts w:ascii="Times New Roman" w:eastAsia="Times New Roman" w:hAnsi="Times New Roman" w:cs="Times New Roman"/>
          <w:b/>
          <w:bCs/>
          <w:sz w:val="27"/>
          <w:szCs w:val="27"/>
          <w:lang w:val="en-IN" w:eastAsia="en-IN"/>
        </w:rPr>
        <w:t>1. Data Retrieval Using SELECT</w:t>
      </w:r>
    </w:p>
    <w:p w14:paraId="0D7C2F58"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Retrieved records from database tables to view available information.</w:t>
      </w:r>
    </w:p>
    <w:p w14:paraId="7030F312"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452D1">
        <w:rPr>
          <w:rFonts w:ascii="Times New Roman" w:eastAsia="Times New Roman" w:hAnsi="Times New Roman" w:cs="Times New Roman"/>
          <w:b/>
          <w:bCs/>
          <w:sz w:val="27"/>
          <w:szCs w:val="27"/>
          <w:lang w:val="en-IN" w:eastAsia="en-IN"/>
        </w:rPr>
        <w:t>2. Data Filtering Using WHERE</w:t>
      </w:r>
    </w:p>
    <w:p w14:paraId="20E9EAE8"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Filtered records based on specific conditions such as product price and customer location.</w:t>
      </w:r>
    </w:p>
    <w:p w14:paraId="48E59960"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452D1">
        <w:rPr>
          <w:rFonts w:ascii="Times New Roman" w:eastAsia="Times New Roman" w:hAnsi="Times New Roman" w:cs="Times New Roman"/>
          <w:b/>
          <w:bCs/>
          <w:sz w:val="27"/>
          <w:szCs w:val="27"/>
          <w:lang w:val="en-IN" w:eastAsia="en-IN"/>
        </w:rPr>
        <w:t>3. Data Sorting Using ORDER BY</w:t>
      </w:r>
    </w:p>
    <w:p w14:paraId="2B39E293"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Sorted product and sales data in ascending and descending order.</w:t>
      </w:r>
    </w:p>
    <w:p w14:paraId="66B5EE0D"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452D1">
        <w:rPr>
          <w:rFonts w:ascii="Times New Roman" w:eastAsia="Times New Roman" w:hAnsi="Times New Roman" w:cs="Times New Roman"/>
          <w:b/>
          <w:bCs/>
          <w:sz w:val="27"/>
          <w:szCs w:val="27"/>
          <w:lang w:val="en-IN" w:eastAsia="en-IN"/>
        </w:rPr>
        <w:t>4. Data Grouping Using GROUP BY</w:t>
      </w:r>
    </w:p>
    <w:p w14:paraId="6C7A61F4"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Grouped products by category and calculated category-wise statistics.</w:t>
      </w:r>
    </w:p>
    <w:p w14:paraId="2E0CC9CC"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452D1">
        <w:rPr>
          <w:rFonts w:ascii="Times New Roman" w:eastAsia="Times New Roman" w:hAnsi="Times New Roman" w:cs="Times New Roman"/>
          <w:b/>
          <w:bCs/>
          <w:sz w:val="27"/>
          <w:szCs w:val="27"/>
          <w:lang w:val="en-IN" w:eastAsia="en-IN"/>
        </w:rPr>
        <w:t>5. JOIN Operations</w:t>
      </w:r>
    </w:p>
    <w:p w14:paraId="3BA67033"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Performed:</w:t>
      </w:r>
    </w:p>
    <w:p w14:paraId="7B2B2D3D" w14:textId="77777777" w:rsidR="009452D1" w:rsidRPr="009452D1" w:rsidRDefault="009452D1" w:rsidP="009452D1">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INNER JOIN</w:t>
      </w:r>
    </w:p>
    <w:p w14:paraId="42737FC3" w14:textId="77777777" w:rsidR="009452D1" w:rsidRPr="009452D1" w:rsidRDefault="009452D1" w:rsidP="009452D1">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LEFT JOIN</w:t>
      </w:r>
    </w:p>
    <w:p w14:paraId="63F92664" w14:textId="77777777" w:rsidR="009452D1" w:rsidRPr="009452D1" w:rsidRDefault="009452D1" w:rsidP="009452D1">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RIGHT JOIN</w:t>
      </w:r>
    </w:p>
    <w:p w14:paraId="6842C043"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These joins were used to combine data from multiple tables and generate meaningful reports.</w:t>
      </w:r>
    </w:p>
    <w:p w14:paraId="63D6C6CB"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452D1">
        <w:rPr>
          <w:rFonts w:ascii="Times New Roman" w:eastAsia="Times New Roman" w:hAnsi="Times New Roman" w:cs="Times New Roman"/>
          <w:b/>
          <w:bCs/>
          <w:sz w:val="27"/>
          <w:szCs w:val="27"/>
          <w:lang w:val="en-IN" w:eastAsia="en-IN"/>
        </w:rPr>
        <w:t>6. Subqueries</w:t>
      </w:r>
    </w:p>
    <w:p w14:paraId="41954EA2"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Implemented nested queries to retrieve advanced business insights, such as customers who placed orders.</w:t>
      </w:r>
    </w:p>
    <w:p w14:paraId="17F6847B"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452D1">
        <w:rPr>
          <w:rFonts w:ascii="Times New Roman" w:eastAsia="Times New Roman" w:hAnsi="Times New Roman" w:cs="Times New Roman"/>
          <w:b/>
          <w:bCs/>
          <w:sz w:val="27"/>
          <w:szCs w:val="27"/>
          <w:lang w:val="en-IN" w:eastAsia="en-IN"/>
        </w:rPr>
        <w:t>7. Aggregate Functions</w:t>
      </w:r>
    </w:p>
    <w:p w14:paraId="67451E2D"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lastRenderedPageBreak/>
        <w:t>Used SQL aggregate functions:</w:t>
      </w:r>
    </w:p>
    <w:p w14:paraId="61A386BA" w14:textId="77777777" w:rsidR="009452D1" w:rsidRPr="009452D1" w:rsidRDefault="009452D1" w:rsidP="009452D1">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9452D1">
        <w:rPr>
          <w:rFonts w:ascii="Times New Roman" w:eastAsia="Times New Roman" w:hAnsi="Times New Roman" w:cs="Times New Roman"/>
          <w:sz w:val="24"/>
          <w:szCs w:val="24"/>
          <w:lang w:val="en-IN" w:eastAsia="en-IN"/>
        </w:rPr>
        <w:t>SUM(</w:t>
      </w:r>
      <w:proofErr w:type="gramEnd"/>
      <w:r w:rsidRPr="009452D1">
        <w:rPr>
          <w:rFonts w:ascii="Times New Roman" w:eastAsia="Times New Roman" w:hAnsi="Times New Roman" w:cs="Times New Roman"/>
          <w:sz w:val="24"/>
          <w:szCs w:val="24"/>
          <w:lang w:val="en-IN" w:eastAsia="en-IN"/>
        </w:rPr>
        <w:t>)</w:t>
      </w:r>
    </w:p>
    <w:p w14:paraId="59747A5D" w14:textId="77777777" w:rsidR="009452D1" w:rsidRPr="009452D1" w:rsidRDefault="009452D1" w:rsidP="009452D1">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9452D1">
        <w:rPr>
          <w:rFonts w:ascii="Times New Roman" w:eastAsia="Times New Roman" w:hAnsi="Times New Roman" w:cs="Times New Roman"/>
          <w:sz w:val="24"/>
          <w:szCs w:val="24"/>
          <w:lang w:val="en-IN" w:eastAsia="en-IN"/>
        </w:rPr>
        <w:t>AVG(</w:t>
      </w:r>
      <w:proofErr w:type="gramEnd"/>
      <w:r w:rsidRPr="009452D1">
        <w:rPr>
          <w:rFonts w:ascii="Times New Roman" w:eastAsia="Times New Roman" w:hAnsi="Times New Roman" w:cs="Times New Roman"/>
          <w:sz w:val="24"/>
          <w:szCs w:val="24"/>
          <w:lang w:val="en-IN" w:eastAsia="en-IN"/>
        </w:rPr>
        <w:t>)</w:t>
      </w:r>
    </w:p>
    <w:p w14:paraId="64873818" w14:textId="77777777" w:rsidR="009452D1" w:rsidRPr="009452D1" w:rsidRDefault="009452D1" w:rsidP="009452D1">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9452D1">
        <w:rPr>
          <w:rFonts w:ascii="Times New Roman" w:eastAsia="Times New Roman" w:hAnsi="Times New Roman" w:cs="Times New Roman"/>
          <w:sz w:val="24"/>
          <w:szCs w:val="24"/>
          <w:lang w:val="en-IN" w:eastAsia="en-IN"/>
        </w:rPr>
        <w:t>COUNT(</w:t>
      </w:r>
      <w:proofErr w:type="gramEnd"/>
      <w:r w:rsidRPr="009452D1">
        <w:rPr>
          <w:rFonts w:ascii="Times New Roman" w:eastAsia="Times New Roman" w:hAnsi="Times New Roman" w:cs="Times New Roman"/>
          <w:sz w:val="24"/>
          <w:szCs w:val="24"/>
          <w:lang w:val="en-IN" w:eastAsia="en-IN"/>
        </w:rPr>
        <w:t>)</w:t>
      </w:r>
    </w:p>
    <w:p w14:paraId="327FE9A7" w14:textId="77777777" w:rsidR="009452D1" w:rsidRPr="009452D1" w:rsidRDefault="009452D1" w:rsidP="009452D1">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9452D1">
        <w:rPr>
          <w:rFonts w:ascii="Times New Roman" w:eastAsia="Times New Roman" w:hAnsi="Times New Roman" w:cs="Times New Roman"/>
          <w:sz w:val="24"/>
          <w:szCs w:val="24"/>
          <w:lang w:val="en-IN" w:eastAsia="en-IN"/>
        </w:rPr>
        <w:t>MAX(</w:t>
      </w:r>
      <w:proofErr w:type="gramEnd"/>
      <w:r w:rsidRPr="009452D1">
        <w:rPr>
          <w:rFonts w:ascii="Times New Roman" w:eastAsia="Times New Roman" w:hAnsi="Times New Roman" w:cs="Times New Roman"/>
          <w:sz w:val="24"/>
          <w:szCs w:val="24"/>
          <w:lang w:val="en-IN" w:eastAsia="en-IN"/>
        </w:rPr>
        <w:t>)</w:t>
      </w:r>
    </w:p>
    <w:p w14:paraId="70338BF3" w14:textId="77777777" w:rsidR="009452D1" w:rsidRPr="009452D1" w:rsidRDefault="009452D1" w:rsidP="009452D1">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9452D1">
        <w:rPr>
          <w:rFonts w:ascii="Times New Roman" w:eastAsia="Times New Roman" w:hAnsi="Times New Roman" w:cs="Times New Roman"/>
          <w:sz w:val="24"/>
          <w:szCs w:val="24"/>
          <w:lang w:val="en-IN" w:eastAsia="en-IN"/>
        </w:rPr>
        <w:t>MIN(</w:t>
      </w:r>
      <w:proofErr w:type="gramEnd"/>
      <w:r w:rsidRPr="009452D1">
        <w:rPr>
          <w:rFonts w:ascii="Times New Roman" w:eastAsia="Times New Roman" w:hAnsi="Times New Roman" w:cs="Times New Roman"/>
          <w:sz w:val="24"/>
          <w:szCs w:val="24"/>
          <w:lang w:val="en-IN" w:eastAsia="en-IN"/>
        </w:rPr>
        <w:t>)</w:t>
      </w:r>
    </w:p>
    <w:p w14:paraId="048CD2C8"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 xml:space="preserve">These functions helped </w:t>
      </w:r>
      <w:proofErr w:type="spellStart"/>
      <w:r w:rsidRPr="009452D1">
        <w:rPr>
          <w:rFonts w:ascii="Times New Roman" w:eastAsia="Times New Roman" w:hAnsi="Times New Roman" w:cs="Times New Roman"/>
          <w:sz w:val="24"/>
          <w:szCs w:val="24"/>
          <w:lang w:val="en-IN" w:eastAsia="en-IN"/>
        </w:rPr>
        <w:t>analyze</w:t>
      </w:r>
      <w:proofErr w:type="spellEnd"/>
      <w:r w:rsidRPr="009452D1">
        <w:rPr>
          <w:rFonts w:ascii="Times New Roman" w:eastAsia="Times New Roman" w:hAnsi="Times New Roman" w:cs="Times New Roman"/>
          <w:sz w:val="24"/>
          <w:szCs w:val="24"/>
          <w:lang w:val="en-IN" w:eastAsia="en-IN"/>
        </w:rPr>
        <w:t xml:space="preserve"> sales performance and product statistics.</w:t>
      </w:r>
    </w:p>
    <w:p w14:paraId="297EEC8B"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452D1">
        <w:rPr>
          <w:rFonts w:ascii="Times New Roman" w:eastAsia="Times New Roman" w:hAnsi="Times New Roman" w:cs="Times New Roman"/>
          <w:b/>
          <w:bCs/>
          <w:sz w:val="27"/>
          <w:szCs w:val="27"/>
          <w:lang w:val="en-IN" w:eastAsia="en-IN"/>
        </w:rPr>
        <w:t>8. Views Creation</w:t>
      </w:r>
    </w:p>
    <w:p w14:paraId="05455895"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Created SQL views to simplify complex queries and support business reporting.</w:t>
      </w:r>
    </w:p>
    <w:p w14:paraId="5063F590" w14:textId="77777777" w:rsidR="009452D1" w:rsidRPr="009452D1" w:rsidRDefault="009452D1" w:rsidP="009452D1">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9452D1">
        <w:rPr>
          <w:rFonts w:ascii="Times New Roman" w:eastAsia="Times New Roman" w:hAnsi="Times New Roman" w:cs="Times New Roman"/>
          <w:b/>
          <w:bCs/>
          <w:sz w:val="27"/>
          <w:szCs w:val="27"/>
          <w:lang w:val="en-IN" w:eastAsia="en-IN"/>
        </w:rPr>
        <w:t>9. Query Optimization</w:t>
      </w:r>
    </w:p>
    <w:p w14:paraId="25D08050"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Created indexes on frequently used columns to improve query execution speed and database performance.</w:t>
      </w:r>
    </w:p>
    <w:p w14:paraId="4AD73F39" w14:textId="77777777" w:rsidR="009452D1" w:rsidRPr="009452D1" w:rsidRDefault="009452D1" w:rsidP="009452D1">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9452D1">
        <w:rPr>
          <w:rFonts w:ascii="Times New Roman" w:eastAsia="Times New Roman" w:hAnsi="Times New Roman" w:cs="Times New Roman"/>
          <w:b/>
          <w:bCs/>
          <w:sz w:val="36"/>
          <w:szCs w:val="36"/>
          <w:lang w:val="en-IN" w:eastAsia="en-IN"/>
        </w:rPr>
        <w:t>Key Insights</w:t>
      </w:r>
    </w:p>
    <w:p w14:paraId="3EA15675" w14:textId="77777777" w:rsidR="009452D1" w:rsidRPr="009452D1" w:rsidRDefault="009452D1" w:rsidP="009452D1">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Identified total sales revenue generated.</w:t>
      </w:r>
    </w:p>
    <w:p w14:paraId="4E7E9DCB" w14:textId="77777777" w:rsidR="009452D1" w:rsidRPr="009452D1" w:rsidRDefault="009452D1" w:rsidP="009452D1">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9452D1">
        <w:rPr>
          <w:rFonts w:ascii="Times New Roman" w:eastAsia="Times New Roman" w:hAnsi="Times New Roman" w:cs="Times New Roman"/>
          <w:sz w:val="24"/>
          <w:szCs w:val="24"/>
          <w:lang w:val="en-IN" w:eastAsia="en-IN"/>
        </w:rPr>
        <w:t>Analyzed</w:t>
      </w:r>
      <w:proofErr w:type="spellEnd"/>
      <w:r w:rsidRPr="009452D1">
        <w:rPr>
          <w:rFonts w:ascii="Times New Roman" w:eastAsia="Times New Roman" w:hAnsi="Times New Roman" w:cs="Times New Roman"/>
          <w:sz w:val="24"/>
          <w:szCs w:val="24"/>
          <w:lang w:val="en-IN" w:eastAsia="en-IN"/>
        </w:rPr>
        <w:t xml:space="preserve"> customer purchasing </w:t>
      </w:r>
      <w:proofErr w:type="spellStart"/>
      <w:r w:rsidRPr="009452D1">
        <w:rPr>
          <w:rFonts w:ascii="Times New Roman" w:eastAsia="Times New Roman" w:hAnsi="Times New Roman" w:cs="Times New Roman"/>
          <w:sz w:val="24"/>
          <w:szCs w:val="24"/>
          <w:lang w:val="en-IN" w:eastAsia="en-IN"/>
        </w:rPr>
        <w:t>behavior</w:t>
      </w:r>
      <w:proofErr w:type="spellEnd"/>
      <w:r w:rsidRPr="009452D1">
        <w:rPr>
          <w:rFonts w:ascii="Times New Roman" w:eastAsia="Times New Roman" w:hAnsi="Times New Roman" w:cs="Times New Roman"/>
          <w:sz w:val="24"/>
          <w:szCs w:val="24"/>
          <w:lang w:val="en-IN" w:eastAsia="en-IN"/>
        </w:rPr>
        <w:t>.</w:t>
      </w:r>
    </w:p>
    <w:p w14:paraId="6A786609" w14:textId="77777777" w:rsidR="009452D1" w:rsidRPr="009452D1" w:rsidRDefault="009452D1" w:rsidP="009452D1">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Determined the most expensive products.</w:t>
      </w:r>
    </w:p>
    <w:p w14:paraId="27EF59B0" w14:textId="77777777" w:rsidR="009452D1" w:rsidRPr="009452D1" w:rsidRDefault="009452D1" w:rsidP="009452D1">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Calculated average product prices.</w:t>
      </w:r>
    </w:p>
    <w:p w14:paraId="2450766D" w14:textId="77777777" w:rsidR="009452D1" w:rsidRPr="009452D1" w:rsidRDefault="009452D1" w:rsidP="009452D1">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Generated category-wise product summaries.</w:t>
      </w:r>
    </w:p>
    <w:p w14:paraId="3DDC03FF" w14:textId="77777777" w:rsidR="009452D1" w:rsidRPr="009452D1" w:rsidRDefault="009452D1" w:rsidP="009452D1">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Created reusable views for sales analysis.</w:t>
      </w:r>
    </w:p>
    <w:p w14:paraId="3C9223A8" w14:textId="77777777" w:rsidR="009452D1" w:rsidRPr="009452D1" w:rsidRDefault="009452D1" w:rsidP="009452D1">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9452D1">
        <w:rPr>
          <w:rFonts w:ascii="Times New Roman" w:eastAsia="Times New Roman" w:hAnsi="Times New Roman" w:cs="Times New Roman"/>
          <w:b/>
          <w:bCs/>
          <w:sz w:val="36"/>
          <w:szCs w:val="36"/>
          <w:lang w:val="en-IN" w:eastAsia="en-IN"/>
        </w:rPr>
        <w:t>Learning Outcomes</w:t>
      </w:r>
    </w:p>
    <w:p w14:paraId="4D6EAB96" w14:textId="77777777" w:rsidR="009452D1"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Through this project, the following SQL skills were developed:</w:t>
      </w:r>
    </w:p>
    <w:p w14:paraId="29B9853E" w14:textId="77777777" w:rsidR="009452D1" w:rsidRPr="009452D1" w:rsidRDefault="009452D1" w:rsidP="009452D1">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Database creation and management</w:t>
      </w:r>
    </w:p>
    <w:p w14:paraId="4D3956A4" w14:textId="77777777" w:rsidR="009452D1" w:rsidRPr="009452D1" w:rsidRDefault="009452D1" w:rsidP="009452D1">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Data retrieval and filtering</w:t>
      </w:r>
    </w:p>
    <w:p w14:paraId="2BBDB77B" w14:textId="77777777" w:rsidR="009452D1" w:rsidRPr="009452D1" w:rsidRDefault="009452D1" w:rsidP="009452D1">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Data aggregation and analysis</w:t>
      </w:r>
    </w:p>
    <w:p w14:paraId="2834C4B9" w14:textId="77777777" w:rsidR="009452D1" w:rsidRPr="009452D1" w:rsidRDefault="009452D1" w:rsidP="009452D1">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Multi-table joins</w:t>
      </w:r>
    </w:p>
    <w:p w14:paraId="0B6BBB49" w14:textId="77777777" w:rsidR="009452D1" w:rsidRPr="009452D1" w:rsidRDefault="009452D1" w:rsidP="009452D1">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Subquery implementation</w:t>
      </w:r>
    </w:p>
    <w:p w14:paraId="3EFC9D56" w14:textId="77777777" w:rsidR="009452D1" w:rsidRPr="009452D1" w:rsidRDefault="009452D1" w:rsidP="009452D1">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View creation</w:t>
      </w:r>
    </w:p>
    <w:p w14:paraId="7C2CC075" w14:textId="77777777" w:rsidR="009452D1" w:rsidRPr="009452D1" w:rsidRDefault="009452D1" w:rsidP="009452D1">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Query optimization using indexes</w:t>
      </w:r>
    </w:p>
    <w:p w14:paraId="5BE04F00" w14:textId="77777777" w:rsidR="009452D1" w:rsidRPr="009452D1" w:rsidRDefault="009452D1" w:rsidP="009452D1">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Business-oriented data analysis</w:t>
      </w:r>
    </w:p>
    <w:p w14:paraId="47438EA3" w14:textId="77777777" w:rsidR="009452D1" w:rsidRPr="009452D1" w:rsidRDefault="009452D1" w:rsidP="009452D1">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9452D1">
        <w:rPr>
          <w:rFonts w:ascii="Times New Roman" w:eastAsia="Times New Roman" w:hAnsi="Times New Roman" w:cs="Times New Roman"/>
          <w:b/>
          <w:bCs/>
          <w:sz w:val="36"/>
          <w:szCs w:val="36"/>
          <w:lang w:val="en-IN" w:eastAsia="en-IN"/>
        </w:rPr>
        <w:t>Conclusion</w:t>
      </w:r>
    </w:p>
    <w:p w14:paraId="13A1876B" w14:textId="5D2FB416" w:rsidR="006D3A72" w:rsidRPr="009452D1" w:rsidRDefault="009452D1" w:rsidP="009452D1">
      <w:pPr>
        <w:spacing w:before="100" w:beforeAutospacing="1" w:after="100" w:afterAutospacing="1" w:line="240" w:lineRule="auto"/>
        <w:rPr>
          <w:rFonts w:ascii="Times New Roman" w:eastAsia="Times New Roman" w:hAnsi="Times New Roman" w:cs="Times New Roman"/>
          <w:sz w:val="24"/>
          <w:szCs w:val="24"/>
          <w:lang w:val="en-IN" w:eastAsia="en-IN"/>
        </w:rPr>
      </w:pPr>
      <w:r w:rsidRPr="009452D1">
        <w:rPr>
          <w:rFonts w:ascii="Times New Roman" w:eastAsia="Times New Roman" w:hAnsi="Times New Roman" w:cs="Times New Roman"/>
          <w:sz w:val="24"/>
          <w:szCs w:val="24"/>
          <w:lang w:val="en-IN" w:eastAsia="en-IN"/>
        </w:rPr>
        <w:t>This project demonstrates how SQL can be effectively used for data analysis in an e-commerce environment. By applying SQL concepts such as joins, subqueries, aggregate functions, views, and indexing, valuable business insights were generated from raw transactional data. The project provides a strong foundation for real-world database management and data analytics tasks.</w:t>
      </w:r>
    </w:p>
    <w:sectPr w:rsidR="006D3A72" w:rsidRPr="009452D1" w:rsidSect="009452D1">
      <w:pgSz w:w="12240" w:h="15840"/>
      <w:pgMar w:top="851"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C10110" w14:textId="77777777" w:rsidR="002F7B72" w:rsidRDefault="002F7B72">
      <w:pPr>
        <w:spacing w:line="240" w:lineRule="auto"/>
      </w:pPr>
      <w:r>
        <w:separator/>
      </w:r>
    </w:p>
  </w:endnote>
  <w:endnote w:type="continuationSeparator" w:id="0">
    <w:p w14:paraId="5BCF812E" w14:textId="77777777" w:rsidR="002F7B72" w:rsidRDefault="002F7B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5330E4" w14:textId="77777777" w:rsidR="002F7B72" w:rsidRDefault="002F7B72">
      <w:pPr>
        <w:spacing w:line="240" w:lineRule="auto"/>
      </w:pPr>
      <w:r>
        <w:separator/>
      </w:r>
    </w:p>
  </w:footnote>
  <w:footnote w:type="continuationSeparator" w:id="0">
    <w:p w14:paraId="6B23A658" w14:textId="77777777" w:rsidR="002F7B72" w:rsidRDefault="002F7B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A10B0D"/>
    <w:multiLevelType w:val="multilevel"/>
    <w:tmpl w:val="4F7A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B7D0F"/>
    <w:multiLevelType w:val="multilevel"/>
    <w:tmpl w:val="D95E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71314"/>
    <w:multiLevelType w:val="multilevel"/>
    <w:tmpl w:val="109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1003A"/>
    <w:multiLevelType w:val="multilevel"/>
    <w:tmpl w:val="C956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045CA"/>
    <w:multiLevelType w:val="multilevel"/>
    <w:tmpl w:val="56BA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622BF"/>
    <w:multiLevelType w:val="multilevel"/>
    <w:tmpl w:val="811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D228F"/>
    <w:multiLevelType w:val="multilevel"/>
    <w:tmpl w:val="FCD8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03EAE"/>
    <w:multiLevelType w:val="multilevel"/>
    <w:tmpl w:val="C300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C07F6"/>
    <w:multiLevelType w:val="multilevel"/>
    <w:tmpl w:val="2C86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9"/>
  </w:num>
  <w:num w:numId="2">
    <w:abstractNumId w:val="19"/>
    <w:lvlOverride w:ilvl="0">
      <w:startOverride w:val="1"/>
    </w:lvlOverride>
  </w:num>
  <w:num w:numId="3">
    <w:abstractNumId w:val="19"/>
  </w:num>
  <w:num w:numId="4">
    <w:abstractNumId w:val="19"/>
    <w:lvlOverride w:ilvl="0">
      <w:startOverride w:val="1"/>
    </w:lvlOverride>
  </w:num>
  <w:num w:numId="5">
    <w:abstractNumId w:val="8"/>
  </w:num>
  <w:num w:numId="6">
    <w:abstractNumId w:val="19"/>
    <w:lvlOverride w:ilvl="0">
      <w:startOverride w:val="1"/>
    </w:lvlOverride>
  </w:num>
  <w:num w:numId="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7"/>
  </w:num>
  <w:num w:numId="20">
    <w:abstractNumId w:val="16"/>
  </w:num>
  <w:num w:numId="21">
    <w:abstractNumId w:val="10"/>
  </w:num>
  <w:num w:numId="22">
    <w:abstractNumId w:val="12"/>
  </w:num>
  <w:num w:numId="23">
    <w:abstractNumId w:val="15"/>
  </w:num>
  <w:num w:numId="24">
    <w:abstractNumId w:val="14"/>
  </w:num>
  <w:num w:numId="25">
    <w:abstractNumId w:val="13"/>
  </w:num>
  <w:num w:numId="26">
    <w:abstractNumId w:val="18"/>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2D1"/>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2F7B72"/>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2D1"/>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C7664A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9"/>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2039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3</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2026-06-20T11:15:00Z</dcterms:created>
  <dcterms:modified xsi:type="dcterms:W3CDTF">2026-06-20T11:17:00Z</dcterms:modified>
</cp:coreProperties>
</file>