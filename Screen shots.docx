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D7FCB" w14:textId="5EAE11B9" w:rsidR="006D3A72" w:rsidRDefault="009B6657" w:rsidP="009B665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9B6657">
        <w:rPr>
          <w:rFonts w:ascii="Times New Roman" w:hAnsi="Times New Roman" w:cs="Times New Roman"/>
          <w:b/>
          <w:sz w:val="56"/>
          <w:szCs w:val="56"/>
        </w:rPr>
        <w:t>E-Commerce Sales Data Analysis</w:t>
      </w:r>
      <w:r w:rsidRPr="009B6657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9B6657">
        <w:rPr>
          <w:rFonts w:ascii="Times New Roman" w:hAnsi="Times New Roman" w:cs="Times New Roman"/>
          <w:b/>
          <w:sz w:val="56"/>
          <w:szCs w:val="56"/>
        </w:rPr>
        <w:t>SQL</w:t>
      </w:r>
    </w:p>
    <w:p w14:paraId="0294AFFC" w14:textId="683F3470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173B7AE6" wp14:editId="530E11F9">
            <wp:extent cx="5943600" cy="2038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20 16193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A852" w14:textId="462D4470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12D05DC7" wp14:editId="48462604">
            <wp:extent cx="5943600" cy="2374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20 1620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67C" w14:textId="17393FB4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7A257637" wp14:editId="033EB1D7">
            <wp:extent cx="5943600" cy="25641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20 162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9185" w14:textId="793DBC5A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lastRenderedPageBreak/>
        <w:drawing>
          <wp:inline distT="0" distB="0" distL="0" distR="0" wp14:anchorId="3F0B34AD" wp14:editId="66603F54">
            <wp:extent cx="5943600" cy="2508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6-20 1624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C513" w14:textId="77777777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</w:p>
    <w:p w14:paraId="6ED2C614" w14:textId="399A6E55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075080E6" wp14:editId="5A34E0A1">
            <wp:extent cx="5886450" cy="227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6-20 1625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769" cy="227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7A8" w14:textId="719283C3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1CD5BCA3" wp14:editId="6AFCC128">
            <wp:extent cx="5943600" cy="26403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6-20 1626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63DD" w14:textId="191EDFE4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lastRenderedPageBreak/>
        <w:drawing>
          <wp:inline distT="0" distB="0" distL="0" distR="0" wp14:anchorId="3DEF70C8" wp14:editId="4E89D78B">
            <wp:extent cx="5943600" cy="26892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6-20 1627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F2FC" w14:textId="58539342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1C068D51" wp14:editId="3FF29539">
            <wp:extent cx="5943600" cy="23749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6-20 1628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B401" w14:textId="6CE720E2" w:rsidR="009B6657" w:rsidRDefault="008F6629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160E2F30" wp14:editId="13BC924B">
            <wp:extent cx="5943600" cy="3216910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6-20 1637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30DD" w14:textId="325B9E69" w:rsidR="009B6657" w:rsidRDefault="008F6629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lastRenderedPageBreak/>
        <w:drawing>
          <wp:inline distT="0" distB="0" distL="0" distR="0" wp14:anchorId="7FD8F3AA" wp14:editId="4108B293">
            <wp:extent cx="5886450" cy="21780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6-20 1625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770" cy="217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8869" w14:textId="06420ED5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0E8E9673" wp14:editId="3F90F9B9">
            <wp:extent cx="5683250" cy="213607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6-20 1626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365" cy="21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A2CD" w14:textId="4444F627" w:rsid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0796D88B" wp14:editId="5FEB11FD">
            <wp:extent cx="5943600" cy="22580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6-20 1630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04C5" w14:textId="455F315E" w:rsidR="008F6629" w:rsidRDefault="008F6629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lastRenderedPageBreak/>
        <w:drawing>
          <wp:inline distT="0" distB="0" distL="0" distR="0" wp14:anchorId="149E677B" wp14:editId="216BF33D">
            <wp:extent cx="5588000" cy="23812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6-20 1634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296" cy="23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C48D" w14:textId="33E8E90D" w:rsidR="008F6629" w:rsidRDefault="008F6629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25A493CB" wp14:editId="39595A45">
            <wp:extent cx="5943600" cy="25908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6-20 16333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655A" w14:textId="4F516673" w:rsidR="008F6629" w:rsidRDefault="008F6629" w:rsidP="009B6657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inline distT="0" distB="0" distL="0" distR="0" wp14:anchorId="00D41BE7" wp14:editId="08F7D311">
            <wp:extent cx="5943600" cy="244919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6-20 16312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7841" w14:textId="77777777" w:rsidR="009B6657" w:rsidRPr="009B6657" w:rsidRDefault="009B6657" w:rsidP="009B6657">
      <w:pPr>
        <w:rPr>
          <w:rFonts w:ascii="Times New Roman" w:hAnsi="Times New Roman" w:cs="Times New Roman"/>
          <w:b/>
          <w:sz w:val="56"/>
          <w:szCs w:val="56"/>
        </w:rPr>
      </w:pPr>
      <w:bookmarkStart w:id="0" w:name="_GoBack"/>
      <w:bookmarkEnd w:id="0"/>
    </w:p>
    <w:sectPr w:rsidR="009B6657" w:rsidRPr="009B6657" w:rsidSect="009B6657">
      <w:pgSz w:w="12240" w:h="15840"/>
      <w:pgMar w:top="851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C5DF4" w14:textId="77777777" w:rsidR="00E933CD" w:rsidRDefault="00E933CD">
      <w:pPr>
        <w:spacing w:line="240" w:lineRule="auto"/>
      </w:pPr>
      <w:r>
        <w:separator/>
      </w:r>
    </w:p>
  </w:endnote>
  <w:endnote w:type="continuationSeparator" w:id="0">
    <w:p w14:paraId="5E4E0694" w14:textId="77777777" w:rsidR="00E933CD" w:rsidRDefault="00E93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2393B" w14:textId="77777777" w:rsidR="00E933CD" w:rsidRDefault="00E933CD">
      <w:pPr>
        <w:spacing w:line="240" w:lineRule="auto"/>
      </w:pPr>
      <w:r>
        <w:separator/>
      </w:r>
    </w:p>
  </w:footnote>
  <w:footnote w:type="continuationSeparator" w:id="0">
    <w:p w14:paraId="69D439CF" w14:textId="77777777" w:rsidR="00E933CD" w:rsidRDefault="00E933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10"/>
  </w:num>
  <w:num w:numId="2">
    <w:abstractNumId w:val="10"/>
    <w:lvlOverride w:ilvl="0">
      <w:startOverride w:val="1"/>
    </w:lvlOverride>
  </w:num>
  <w:num w:numId="3">
    <w:abstractNumId w:val="10"/>
  </w:num>
  <w:num w:numId="4">
    <w:abstractNumId w:val="10"/>
    <w:lvlOverride w:ilvl="0">
      <w:startOverride w:val="1"/>
    </w:lvlOverride>
  </w:num>
  <w:num w:numId="5">
    <w:abstractNumId w:val="8"/>
  </w:num>
  <w:num w:numId="6">
    <w:abstractNumId w:val="10"/>
    <w:lvlOverride w:ilvl="0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57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8F6629"/>
    <w:rsid w:val="00912477"/>
    <w:rsid w:val="009139AF"/>
    <w:rsid w:val="00943B06"/>
    <w:rsid w:val="00945864"/>
    <w:rsid w:val="009806F4"/>
    <w:rsid w:val="009853E9"/>
    <w:rsid w:val="00996E16"/>
    <w:rsid w:val="009B6657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933CD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58F3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5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2026-06-20T11:17:00Z</dcterms:created>
  <dcterms:modified xsi:type="dcterms:W3CDTF">2026-06-20T11:32:00Z</dcterms:modified>
</cp:coreProperties>
</file>